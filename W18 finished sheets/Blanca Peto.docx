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4C" w:rsidRPr="009C6473" w:rsidRDefault="00A678A8" w:rsidP="008D6A83">
      <w:pPr>
        <w:pStyle w:val="NoSpacing"/>
        <w:rPr>
          <w:bCs/>
          <w:sz w:val="24"/>
          <w:szCs w:val="24"/>
        </w:rPr>
      </w:pPr>
      <w:r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9ABA35C" wp14:editId="78A6F7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315200" cy="92445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C of Quarter Plaque Award-FINAL.em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29"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inline distT="0" distB="0" distL="0" distR="0" wp14:anchorId="724B8B5D" wp14:editId="572E50CA">
            <wp:extent cx="2212848" cy="2871216"/>
            <wp:effectExtent l="0" t="0" r="0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C" w:rsidRPr="009C6473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  <w:r>
        <w:rPr>
          <w:bCs/>
          <w:sz w:val="24"/>
          <w:szCs w:val="24"/>
        </w:rPr>
        <w:br w:type="column"/>
      </w:r>
    </w:p>
    <w:p w:rsidR="000B1D4C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Pr="009C6473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0B1D4C" w:rsidRPr="00A66D36" w:rsidRDefault="00724F29" w:rsidP="009C6473">
      <w:pPr>
        <w:pStyle w:val="NoSpacing"/>
        <w:tabs>
          <w:tab w:val="left" w:pos="1440"/>
        </w:tabs>
        <w:rPr>
          <w:sz w:val="48"/>
          <w:szCs w:val="48"/>
        </w:rPr>
      </w:pPr>
      <w:r>
        <w:rPr>
          <w:rFonts w:ascii="Futura UC Davis Book" w:hAnsi="Futura UC Davis Book"/>
          <w:b/>
          <w:bCs/>
          <w:sz w:val="44"/>
          <w:szCs w:val="44"/>
        </w:rPr>
        <w:t xml:space="preserve">Blanca </w:t>
      </w:r>
      <w:proofErr w:type="spellStart"/>
      <w:r>
        <w:rPr>
          <w:rFonts w:ascii="Futura UC Davis Book" w:hAnsi="Futura UC Davis Book"/>
          <w:b/>
          <w:bCs/>
          <w:sz w:val="44"/>
          <w:szCs w:val="44"/>
        </w:rPr>
        <w:t>Peto</w:t>
      </w:r>
      <w:proofErr w:type="spellEnd"/>
      <w:r w:rsidR="00713088">
        <w:rPr>
          <w:sz w:val="48"/>
          <w:szCs w:val="48"/>
        </w:rPr>
        <w:br/>
      </w:r>
      <w:r>
        <w:rPr>
          <w:rFonts w:ascii="Futura UC Davis Light" w:hAnsi="Futura UC Davis Light"/>
          <w:sz w:val="44"/>
          <w:szCs w:val="44"/>
        </w:rPr>
        <w:t>Winter 2018</w:t>
      </w: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P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F92153" w:rsidRPr="009C6473" w:rsidRDefault="00F9215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  <w:sectPr w:rsidR="000B1D4C" w:rsidSect="0063443E">
          <w:pgSz w:w="12240" w:h="15840"/>
          <w:pgMar w:top="2304" w:right="720" w:bottom="1728" w:left="2275" w:header="720" w:footer="720" w:gutter="0"/>
          <w:cols w:num="2" w:space="188" w:equalWidth="0">
            <w:col w:w="3888" w:space="188"/>
            <w:col w:w="5169"/>
          </w:cols>
          <w:docGrid w:linePitch="360"/>
        </w:sectPr>
      </w:pPr>
    </w:p>
    <w:p w:rsidR="00D27221" w:rsidRPr="006A5496" w:rsidRDefault="00724F29" w:rsidP="00E849A6">
      <w:pPr>
        <w:pStyle w:val="NoSpacing"/>
        <w:tabs>
          <w:tab w:val="left" w:pos="1440"/>
        </w:tabs>
        <w:spacing w:line="800" w:lineRule="exact"/>
        <w:jc w:val="center"/>
        <w:rPr>
          <w:rFonts w:ascii="Berkeley UC Davis Medium" w:hAnsi="Berkeley UC Davis Medium" w:cstheme="majorBidi"/>
          <w:b/>
          <w:smallCaps/>
          <w:sz w:val="96"/>
          <w:szCs w:val="96"/>
        </w:rPr>
      </w:pPr>
      <w:r>
        <w:rPr>
          <w:rFonts w:ascii="Berkeley UC Davis Medium" w:hAnsi="Berkeley UC Davis Medium" w:cstheme="majorBidi"/>
          <w:b/>
          <w:smallCaps/>
          <w:sz w:val="96"/>
          <w:szCs w:val="96"/>
        </w:rPr>
        <w:t>Computer Room Consultant</w:t>
      </w:r>
    </w:p>
    <w:p w:rsidR="00D27221" w:rsidRPr="006A5496" w:rsidRDefault="000B1D4C" w:rsidP="00E849A6">
      <w:pPr>
        <w:pStyle w:val="NoSpacing"/>
        <w:tabs>
          <w:tab w:val="left" w:pos="1440"/>
        </w:tabs>
        <w:spacing w:line="576" w:lineRule="exact"/>
        <w:jc w:val="center"/>
        <w:rPr>
          <w:rFonts w:ascii="Berkeley UC Davis Medium" w:hAnsi="Berkeley UC Davis Medium" w:cstheme="majorBidi"/>
          <w:i/>
          <w:iCs/>
          <w:sz w:val="40"/>
          <w:szCs w:val="40"/>
        </w:rPr>
      </w:pPr>
      <w:proofErr w:type="gramStart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>of</w:t>
      </w:r>
      <w:proofErr w:type="gramEnd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 xml:space="preserve"> the </w:t>
      </w:r>
      <w:r w:rsidR="00724F29">
        <w:rPr>
          <w:rFonts w:ascii="Berkeley UC Davis Medium" w:hAnsi="Berkeley UC Davis Medium" w:cstheme="majorBidi"/>
          <w:i/>
          <w:iCs/>
          <w:sz w:val="48"/>
          <w:szCs w:val="48"/>
        </w:rPr>
        <w:t>Quarter</w:t>
      </w:r>
    </w:p>
    <w:p w:rsidR="000B1D4C" w:rsidRPr="002A282D" w:rsidRDefault="00955E0B" w:rsidP="00955E0B">
      <w:pPr>
        <w:pStyle w:val="NoSpacing"/>
        <w:tabs>
          <w:tab w:val="left" w:pos="1440"/>
        </w:tabs>
        <w:spacing w:line="432" w:lineRule="exact"/>
        <w:jc w:val="center"/>
        <w:rPr>
          <w:rFonts w:ascii="Berkeley UC Davis Medium" w:hAnsi="Berkeley UC Davis Medium" w:cstheme="majorBidi"/>
          <w:sz w:val="36"/>
          <w:szCs w:val="36"/>
        </w:rPr>
      </w:pP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17AE3C7F" wp14:editId="1253897D">
            <wp:extent cx="236250" cy="10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Tilde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 w:rsidR="00724F29">
        <w:rPr>
          <w:rFonts w:ascii="Berkeley UC Davis Medium" w:hAnsi="Berkeley UC Davis Medium" w:cstheme="majorBidi"/>
          <w:smallCaps/>
          <w:sz w:val="36"/>
          <w:szCs w:val="36"/>
        </w:rPr>
        <w:t>Hutchison/MU</w:t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29CE407A" wp14:editId="688C4768">
            <wp:extent cx="225000" cy="10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Tilde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C6" w:rsidRDefault="00C618C6" w:rsidP="009C6473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4"/>
          <w:szCs w:val="24"/>
        </w:rPr>
      </w:pPr>
    </w:p>
    <w:p w:rsidR="00D27221" w:rsidRPr="00E849A6" w:rsidRDefault="00D27221" w:rsidP="009C6473">
      <w:pPr>
        <w:pStyle w:val="NoSpacing"/>
        <w:tabs>
          <w:tab w:val="left" w:pos="1440"/>
        </w:tabs>
        <w:jc w:val="center"/>
        <w:rPr>
          <w:sz w:val="20"/>
          <w:szCs w:val="20"/>
        </w:rPr>
      </w:pPr>
    </w:p>
    <w:tbl>
      <w:tblPr>
        <w:tblStyle w:val="TableGridLight"/>
        <w:tblW w:w="52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2215"/>
        <w:gridCol w:w="665"/>
        <w:gridCol w:w="2215"/>
        <w:gridCol w:w="665"/>
        <w:gridCol w:w="2215"/>
      </w:tblGrid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62FCCD3" wp14:editId="22D1AC8C">
                  <wp:extent cx="284927" cy="370332"/>
                  <wp:effectExtent l="0" t="0" r="127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 w:rsidP="006A5496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724F29">
              <w:rPr>
                <w:rFonts w:ascii="Futura UC Davis Medium" w:hAnsi="Futura UC Davis Medium"/>
              </w:rPr>
              <w:t>Mareylene</w:t>
            </w:r>
            <w:proofErr w:type="spellEnd"/>
            <w:r w:rsidRPr="00724F29">
              <w:rPr>
                <w:rFonts w:ascii="Futura UC Davis Medium" w:hAnsi="Futura UC Davis Medium"/>
              </w:rPr>
              <w:t xml:space="preserve"> De La Cruz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ED22327" wp14:editId="4E9B4916">
                  <wp:extent cx="284927" cy="370332"/>
                  <wp:effectExtent l="0" t="0" r="127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Vang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Xiong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0E86242" wp14:editId="1E0E7424">
                  <wp:extent cx="284927" cy="370332"/>
                  <wp:effectExtent l="0" t="0" r="127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Micah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Germano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2017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B481139" wp14:editId="36C96916">
                  <wp:extent cx="284927" cy="370332"/>
                  <wp:effectExtent l="0" t="0" r="127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Teresa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Datar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33D45D6" wp14:editId="10AD2ABE">
                  <wp:extent cx="284927" cy="370332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Andie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Tonnu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798F94E" wp14:editId="22A102D9">
                  <wp:extent cx="284927" cy="370332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Andie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Tonnu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2016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A5FB96A" wp14:editId="2558F685">
                  <wp:extent cx="284927" cy="370332"/>
                  <wp:effectExtent l="0" t="0" r="127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Ling Yee Wong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09641855" wp14:editId="600633D1">
                  <wp:extent cx="284927" cy="370332"/>
                  <wp:effectExtent l="0" t="0" r="127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bookmarkStart w:id="0" w:name="_GoBack"/>
            <w:proofErr w:type="spellStart"/>
            <w:r w:rsidRPr="00724F29">
              <w:rPr>
                <w:rFonts w:ascii="Futura UC Davis Medium" w:hAnsi="Futura UC Davis Medium"/>
                <w:sz w:val="21"/>
                <w:szCs w:val="21"/>
              </w:rPr>
              <w:t>Keke</w:t>
            </w:r>
            <w:proofErr w:type="spellEnd"/>
            <w:r w:rsidRPr="00724F29">
              <w:rPr>
                <w:rFonts w:ascii="Futura UC Davis Medium" w:hAnsi="Futura UC Davis Medium"/>
                <w:sz w:val="21"/>
                <w:szCs w:val="21"/>
              </w:rPr>
              <w:t xml:space="preserve"> Orozco-Carpenter</w:t>
            </w:r>
            <w:bookmarkEnd w:id="0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724F29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05700C68" wp14:editId="36989573">
                  <wp:extent cx="284927" cy="370332"/>
                  <wp:effectExtent l="0" t="0" r="127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724F29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Ling Yee Wong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2015</w:t>
            </w:r>
          </w:p>
        </w:tc>
      </w:tr>
    </w:tbl>
    <w:p w:rsidR="00525AD1" w:rsidRPr="000D6839" w:rsidRDefault="00525AD1" w:rsidP="00525AD1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"/>
          <w:szCs w:val="2"/>
        </w:rPr>
      </w:pPr>
    </w:p>
    <w:p w:rsidR="00530E7F" w:rsidRPr="00530E7F" w:rsidRDefault="00530E7F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16"/>
          <w:szCs w:val="16"/>
        </w:rPr>
      </w:pPr>
    </w:p>
    <w:p w:rsidR="00525AD1" w:rsidRPr="006A5496" w:rsidRDefault="00525AD1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Computer Lab Management</w:t>
      </w:r>
    </w:p>
    <w:p w:rsidR="00541780" w:rsidRPr="00530E7F" w:rsidRDefault="00525AD1" w:rsidP="00A678A8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IET-Academic Technology Servic</w:t>
      </w:r>
      <w:r w:rsidRPr="00530E7F">
        <w:rPr>
          <w:rFonts w:ascii="Berkeley UC Davis Medium" w:hAnsi="Berkeley UC Davis Medium"/>
          <w:i/>
          <w:iCs/>
          <w:sz w:val="24"/>
          <w:szCs w:val="24"/>
        </w:rPr>
        <w:t>es</w:t>
      </w:r>
    </w:p>
    <w:sectPr w:rsidR="00541780" w:rsidRPr="00530E7F" w:rsidSect="00E849A6">
      <w:type w:val="continuous"/>
      <w:pgSz w:w="12240" w:h="15840"/>
      <w:pgMar w:top="2304" w:right="2016" w:bottom="1728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UC Davis Medium">
    <w:panose1 w:val="02090503050306020404"/>
    <w:charset w:val="00"/>
    <w:family w:val="roman"/>
    <w:pitch w:val="variable"/>
    <w:sig w:usb0="00000003" w:usb1="00000000" w:usb2="00000000" w:usb3="00000000" w:csb0="00000001" w:csb1="00000000"/>
  </w:font>
  <w:font w:name="Futura UC Davis Book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Futura UC Davis Light">
    <w:panose1 w:val="020B0402020204020303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UC Davis Medium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F29"/>
    <w:rsid w:val="000146E4"/>
    <w:rsid w:val="00036441"/>
    <w:rsid w:val="00046C10"/>
    <w:rsid w:val="0007327B"/>
    <w:rsid w:val="000A3FEA"/>
    <w:rsid w:val="000B1D4C"/>
    <w:rsid w:val="000D1034"/>
    <w:rsid w:val="000D2366"/>
    <w:rsid w:val="000D6839"/>
    <w:rsid w:val="000F196E"/>
    <w:rsid w:val="001706F2"/>
    <w:rsid w:val="00180BEC"/>
    <w:rsid w:val="001B0241"/>
    <w:rsid w:val="001D5853"/>
    <w:rsid w:val="002260B1"/>
    <w:rsid w:val="0025321A"/>
    <w:rsid w:val="00260661"/>
    <w:rsid w:val="00295706"/>
    <w:rsid w:val="002A282D"/>
    <w:rsid w:val="002C0BC6"/>
    <w:rsid w:val="003235FF"/>
    <w:rsid w:val="00334C6C"/>
    <w:rsid w:val="00432B85"/>
    <w:rsid w:val="00525AD1"/>
    <w:rsid w:val="005305FF"/>
    <w:rsid w:val="00530E7F"/>
    <w:rsid w:val="00541780"/>
    <w:rsid w:val="005658FE"/>
    <w:rsid w:val="005F5B80"/>
    <w:rsid w:val="0063443E"/>
    <w:rsid w:val="00652F86"/>
    <w:rsid w:val="006759EE"/>
    <w:rsid w:val="00687052"/>
    <w:rsid w:val="00691979"/>
    <w:rsid w:val="006A5496"/>
    <w:rsid w:val="007075EA"/>
    <w:rsid w:val="00713088"/>
    <w:rsid w:val="00714C31"/>
    <w:rsid w:val="00724F29"/>
    <w:rsid w:val="00731623"/>
    <w:rsid w:val="007447E1"/>
    <w:rsid w:val="0077691E"/>
    <w:rsid w:val="00780F97"/>
    <w:rsid w:val="007A7A26"/>
    <w:rsid w:val="007C1997"/>
    <w:rsid w:val="008D6A83"/>
    <w:rsid w:val="008F204B"/>
    <w:rsid w:val="00955E0B"/>
    <w:rsid w:val="0098327E"/>
    <w:rsid w:val="00993AE5"/>
    <w:rsid w:val="009C6473"/>
    <w:rsid w:val="00A10903"/>
    <w:rsid w:val="00A66D36"/>
    <w:rsid w:val="00A678A8"/>
    <w:rsid w:val="00A90B2C"/>
    <w:rsid w:val="00B07619"/>
    <w:rsid w:val="00B467CC"/>
    <w:rsid w:val="00B663B5"/>
    <w:rsid w:val="00BA5900"/>
    <w:rsid w:val="00C335BA"/>
    <w:rsid w:val="00C618C6"/>
    <w:rsid w:val="00CE0016"/>
    <w:rsid w:val="00D27221"/>
    <w:rsid w:val="00D30AF9"/>
    <w:rsid w:val="00D33E5B"/>
    <w:rsid w:val="00D36B86"/>
    <w:rsid w:val="00D44F29"/>
    <w:rsid w:val="00D82A19"/>
    <w:rsid w:val="00E1298A"/>
    <w:rsid w:val="00E42743"/>
    <w:rsid w:val="00E764C1"/>
    <w:rsid w:val="00E849A6"/>
    <w:rsid w:val="00ED6744"/>
    <w:rsid w:val="00F92153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D18FFE-8844-4792-A8DA-E9DFB7378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C31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27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72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3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4">
    <w:name w:val="Plain Table 4"/>
    <w:basedOn w:val="TableNormal"/>
    <w:uiPriority w:val="44"/>
    <w:rsid w:val="00180B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0B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HWS\CRCofQPlaqueProgram\res\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Template.dotm</Template>
  <TotalTime>3</TotalTime>
  <Pages>1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Mussano</dc:creator>
  <cp:lastModifiedBy>Joseph Mussano</cp:lastModifiedBy>
  <cp:revision>1</cp:revision>
  <dcterms:created xsi:type="dcterms:W3CDTF">2018-03-19T22:26:00Z</dcterms:created>
  <dcterms:modified xsi:type="dcterms:W3CDTF">2018-03-19T22:29:00Z</dcterms:modified>
</cp:coreProperties>
</file>