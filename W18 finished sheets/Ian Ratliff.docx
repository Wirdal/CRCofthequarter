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bookmarkStart w:id="0" w:name="_GoBack"/>
      <w:bookmarkEnd w:id="0"/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FD3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077D169A" wp14:editId="64D8BA1B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046FD3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>Ian Ratliff</w:t>
      </w:r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046FD3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Hardware Support Employee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046FD3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046FD3">
        <w:rPr>
          <w:rFonts w:ascii="Berkeley UC Davis Medium" w:hAnsi="Berkeley UC Davis Medium" w:cstheme="majorBidi"/>
          <w:smallCaps/>
          <w:sz w:val="36"/>
          <w:szCs w:val="36"/>
        </w:rPr>
        <w:t>HWS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EA62817" wp14:editId="475CE727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Joseph Mussano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4065B3E0" wp14:editId="18B281E0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Erika Shaw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86E90E" wp14:editId="09A782B9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Jonathan Apostol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41EB1FF" wp14:editId="489F5C80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Guy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Faciana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AFF4C58" wp14:editId="0F20C581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Hannah Brinkman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0FB669" wp14:editId="19D5D2C8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Hannah Brinkman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CBC36A5" wp14:editId="7B89087E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Brad Howard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D59B4A7" wp14:editId="3574488E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Hannah Brinkman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046FD3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8370D16" wp14:editId="72FDF8C1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046FD3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Hannah Brinkman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FD3"/>
    <w:rsid w:val="000146E4"/>
    <w:rsid w:val="00036441"/>
    <w:rsid w:val="00046C10"/>
    <w:rsid w:val="00046FD3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752958-7941-43E6-B340-32F3EBBC3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2</TotalTime>
  <Pages>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2018-03-19T22:21:00Z</dcterms:created>
  <dcterms:modified xsi:type="dcterms:W3CDTF">2018-03-19T22:23:00Z</dcterms:modified>
</cp:coreProperties>
</file>