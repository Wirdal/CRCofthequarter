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bookmarkStart w:id="0" w:name="_GoBack"/>
      <w:bookmarkEnd w:id="0"/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0BC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45137257" wp14:editId="16166054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8820BC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 xml:space="preserve">Jacob </w:t>
      </w:r>
      <w:proofErr w:type="spellStart"/>
      <w:r>
        <w:rPr>
          <w:rFonts w:ascii="Futura UC Davis Book" w:hAnsi="Futura UC Davis Book"/>
          <w:b/>
          <w:bCs/>
          <w:sz w:val="44"/>
          <w:szCs w:val="44"/>
        </w:rPr>
        <w:t>Siems</w:t>
      </w:r>
      <w:proofErr w:type="spellEnd"/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8820BC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Computer Room Consultant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8820BC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8820BC">
        <w:rPr>
          <w:rFonts w:ascii="Berkeley UC Davis Medium" w:hAnsi="Berkeley UC Davis Medium" w:cstheme="majorBidi"/>
          <w:smallCaps/>
          <w:sz w:val="36"/>
          <w:szCs w:val="36"/>
        </w:rPr>
        <w:t>Olson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D32C200" wp14:editId="3F4947A0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Alex Collazo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0B9C5E5" wp14:editId="21E9E0D3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Truman Williams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26CF19" wp14:editId="5CE3BBE3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Eric Jones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FA98BD0" wp14:editId="2665B568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Truman Williams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5B9981D" wp14:editId="2C0D5B64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Will Tien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470CA6EC" wp14:editId="4B6C8546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Grecia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Cruz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69E6EAA" wp14:editId="0708233D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Alexis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Molgaard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F50CBC6" wp14:editId="49A636AF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Karina Chan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8820BC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A9554" wp14:editId="3BBF8D29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8820BC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Michelle Hoang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0BC"/>
    <w:rsid w:val="000146E4"/>
    <w:rsid w:val="00036441"/>
    <w:rsid w:val="00046C10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820BC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945-FD3B-4BB7-B43B-593433DF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1</TotalTime>
  <Pages>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2018-03-19T22:30:00Z</dcterms:created>
  <dcterms:modified xsi:type="dcterms:W3CDTF">2018-03-19T22:31:00Z</dcterms:modified>
</cp:coreProperties>
</file>