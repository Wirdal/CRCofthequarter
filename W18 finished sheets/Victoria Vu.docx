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D4C" w:rsidRPr="009C6473" w:rsidRDefault="00A678A8" w:rsidP="008D6A83">
      <w:pPr>
        <w:pStyle w:val="NoSpacing"/>
        <w:rPr>
          <w:bCs/>
          <w:sz w:val="24"/>
          <w:szCs w:val="24"/>
        </w:rPr>
      </w:pPr>
      <w:bookmarkStart w:id="0" w:name="_GoBack"/>
      <w:bookmarkEnd w:id="0"/>
      <w:r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anchor distT="0" distB="0" distL="114300" distR="114300" simplePos="0" relativeHeight="251658240" behindDoc="1" locked="0" layoutInCell="1" allowOverlap="1" wp14:anchorId="69ABA35C" wp14:editId="78A6F71B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315200" cy="92445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C of Quarter Plaque Award-FINAL.em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244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B81"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inline distT="0" distB="0" distL="0" distR="0" wp14:anchorId="4F8A5A59" wp14:editId="09B8E4F2">
            <wp:extent cx="2212848" cy="2871216"/>
            <wp:effectExtent l="0" t="0" r="0" b="571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4C" w:rsidRPr="009C6473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  <w:r>
        <w:rPr>
          <w:bCs/>
          <w:sz w:val="24"/>
          <w:szCs w:val="24"/>
        </w:rPr>
        <w:br w:type="column"/>
      </w:r>
    </w:p>
    <w:p w:rsidR="000B1D4C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Pr="009C6473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0B1D4C" w:rsidRPr="00A66D36" w:rsidRDefault="00446B81" w:rsidP="009C6473">
      <w:pPr>
        <w:pStyle w:val="NoSpacing"/>
        <w:tabs>
          <w:tab w:val="left" w:pos="1440"/>
        </w:tabs>
        <w:rPr>
          <w:sz w:val="48"/>
          <w:szCs w:val="48"/>
        </w:rPr>
      </w:pPr>
      <w:r>
        <w:rPr>
          <w:rFonts w:ascii="Futura UC Davis Book" w:hAnsi="Futura UC Davis Book"/>
          <w:b/>
          <w:bCs/>
          <w:sz w:val="44"/>
          <w:szCs w:val="44"/>
        </w:rPr>
        <w:t>Victoria Vu</w:t>
      </w:r>
      <w:r w:rsidR="00713088">
        <w:rPr>
          <w:sz w:val="48"/>
          <w:szCs w:val="48"/>
        </w:rPr>
        <w:br/>
      </w:r>
      <w:r>
        <w:rPr>
          <w:rFonts w:ascii="Futura UC Davis Light" w:hAnsi="Futura UC Davis Light"/>
          <w:sz w:val="44"/>
          <w:szCs w:val="44"/>
        </w:rPr>
        <w:t>Winter 2018</w:t>
      </w: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P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F92153" w:rsidRPr="009C6473" w:rsidRDefault="00F9215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  <w:sectPr w:rsidR="000B1D4C" w:rsidSect="0063443E">
          <w:pgSz w:w="12240" w:h="15840"/>
          <w:pgMar w:top="2304" w:right="720" w:bottom="1728" w:left="2275" w:header="720" w:footer="720" w:gutter="0"/>
          <w:cols w:num="2" w:space="188" w:equalWidth="0">
            <w:col w:w="3888" w:space="188"/>
            <w:col w:w="5169"/>
          </w:cols>
          <w:docGrid w:linePitch="360"/>
        </w:sectPr>
      </w:pPr>
    </w:p>
    <w:p w:rsidR="00D27221" w:rsidRPr="006A5496" w:rsidRDefault="00446B81" w:rsidP="00E849A6">
      <w:pPr>
        <w:pStyle w:val="NoSpacing"/>
        <w:tabs>
          <w:tab w:val="left" w:pos="1440"/>
        </w:tabs>
        <w:spacing w:line="800" w:lineRule="exact"/>
        <w:jc w:val="center"/>
        <w:rPr>
          <w:rFonts w:ascii="Berkeley UC Davis Medium" w:hAnsi="Berkeley UC Davis Medium" w:cstheme="majorBidi"/>
          <w:b/>
          <w:smallCaps/>
          <w:sz w:val="96"/>
          <w:szCs w:val="96"/>
        </w:rPr>
      </w:pPr>
      <w:r>
        <w:rPr>
          <w:rFonts w:ascii="Berkeley UC Davis Medium" w:hAnsi="Berkeley UC Davis Medium" w:cstheme="majorBidi"/>
          <w:b/>
          <w:smallCaps/>
          <w:sz w:val="96"/>
          <w:szCs w:val="96"/>
        </w:rPr>
        <w:t>Computer Room Consultant</w:t>
      </w:r>
    </w:p>
    <w:p w:rsidR="00D27221" w:rsidRPr="006A5496" w:rsidRDefault="000B1D4C" w:rsidP="00E849A6">
      <w:pPr>
        <w:pStyle w:val="NoSpacing"/>
        <w:tabs>
          <w:tab w:val="left" w:pos="1440"/>
        </w:tabs>
        <w:spacing w:line="576" w:lineRule="exact"/>
        <w:jc w:val="center"/>
        <w:rPr>
          <w:rFonts w:ascii="Berkeley UC Davis Medium" w:hAnsi="Berkeley UC Davis Medium" w:cstheme="majorBidi"/>
          <w:i/>
          <w:iCs/>
          <w:sz w:val="40"/>
          <w:szCs w:val="40"/>
        </w:rPr>
      </w:pPr>
      <w:proofErr w:type="gramStart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>of</w:t>
      </w:r>
      <w:proofErr w:type="gramEnd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 xml:space="preserve"> the </w:t>
      </w:r>
      <w:r w:rsidR="00446B81">
        <w:rPr>
          <w:rFonts w:ascii="Berkeley UC Davis Medium" w:hAnsi="Berkeley UC Davis Medium" w:cstheme="majorBidi"/>
          <w:i/>
          <w:iCs/>
          <w:sz w:val="48"/>
          <w:szCs w:val="48"/>
        </w:rPr>
        <w:t>Quarter</w:t>
      </w:r>
    </w:p>
    <w:p w:rsidR="000B1D4C" w:rsidRPr="002A282D" w:rsidRDefault="00955E0B" w:rsidP="00955E0B">
      <w:pPr>
        <w:pStyle w:val="NoSpacing"/>
        <w:tabs>
          <w:tab w:val="left" w:pos="1440"/>
        </w:tabs>
        <w:spacing w:line="432" w:lineRule="exact"/>
        <w:jc w:val="center"/>
        <w:rPr>
          <w:rFonts w:ascii="Berkeley UC Davis Medium" w:hAnsi="Berkeley UC Davis Medium" w:cstheme="majorBidi"/>
          <w:sz w:val="36"/>
          <w:szCs w:val="36"/>
        </w:rPr>
      </w:pP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17AE3C7F" wp14:editId="1253897D">
            <wp:extent cx="236250" cy="10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ftTilde.em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 w:rsidR="00446B81">
        <w:rPr>
          <w:rFonts w:ascii="Berkeley UC Davis Medium" w:hAnsi="Berkeley UC Davis Medium" w:cstheme="majorBidi"/>
          <w:smallCaps/>
          <w:sz w:val="36"/>
          <w:szCs w:val="36"/>
        </w:rPr>
        <w:t>Shields</w:t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29CE407A" wp14:editId="688C4768">
            <wp:extent cx="225000" cy="10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ightTilde.em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0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C6" w:rsidRDefault="00C618C6" w:rsidP="009C6473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4"/>
          <w:szCs w:val="24"/>
        </w:rPr>
      </w:pPr>
    </w:p>
    <w:p w:rsidR="00D27221" w:rsidRPr="00E849A6" w:rsidRDefault="00D27221" w:rsidP="009C6473">
      <w:pPr>
        <w:pStyle w:val="NoSpacing"/>
        <w:tabs>
          <w:tab w:val="left" w:pos="1440"/>
        </w:tabs>
        <w:jc w:val="center"/>
        <w:rPr>
          <w:sz w:val="20"/>
          <w:szCs w:val="20"/>
        </w:rPr>
      </w:pPr>
    </w:p>
    <w:tbl>
      <w:tblPr>
        <w:tblStyle w:val="TableGridLight"/>
        <w:tblW w:w="52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"/>
        <w:gridCol w:w="2215"/>
        <w:gridCol w:w="665"/>
        <w:gridCol w:w="2215"/>
        <w:gridCol w:w="665"/>
        <w:gridCol w:w="2215"/>
      </w:tblGrid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446B81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BC79DF6" wp14:editId="6403C946">
                  <wp:extent cx="284927" cy="370332"/>
                  <wp:effectExtent l="0" t="0" r="127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446B81" w:rsidP="006A5496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Chris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Gerken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446B81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5BE1B37F" wp14:editId="7CAFE573">
                  <wp:extent cx="284927" cy="370332"/>
                  <wp:effectExtent l="0" t="0" r="1270" b="0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446B81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Leslie Quintanilla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446B81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56AE3ED3" wp14:editId="75AD0F59">
                  <wp:extent cx="284927" cy="370332"/>
                  <wp:effectExtent l="0" t="0" r="127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446B81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Chris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Gerken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2017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446B81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5950018E" wp14:editId="6D58797A">
                  <wp:extent cx="284927" cy="370332"/>
                  <wp:effectExtent l="0" t="0" r="127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446B81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Yeleng</w:t>
            </w:r>
            <w:proofErr w:type="spellEnd"/>
            <w:r>
              <w:rPr>
                <w:rFonts w:ascii="Futura UC Davis Medium" w:hAnsi="Futura UC Davis Medium"/>
                <w:sz w:val="24"/>
                <w:szCs w:val="24"/>
              </w:rPr>
              <w:t xml:space="preserve"> Thao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446B81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1D72E6D" wp14:editId="071CBA35">
                  <wp:extent cx="284927" cy="370332"/>
                  <wp:effectExtent l="0" t="0" r="127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446B81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Jaimie Guzman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446B81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94C71CA" wp14:editId="04B6433B">
                  <wp:extent cx="284927" cy="370332"/>
                  <wp:effectExtent l="0" t="0" r="127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446B81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Kendra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Forst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2016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446B81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3054A2BF" wp14:editId="39F43EEC">
                  <wp:extent cx="284927" cy="370332"/>
                  <wp:effectExtent l="0" t="0" r="127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446B81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Khoa</w:t>
            </w:r>
            <w:proofErr w:type="spellEnd"/>
            <w:r>
              <w:rPr>
                <w:rFonts w:ascii="Futura UC Davis Medium" w:hAnsi="Futura UC Davis Medium"/>
                <w:sz w:val="24"/>
                <w:szCs w:val="24"/>
              </w:rPr>
              <w:t xml:space="preserve"> Truong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446B81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BFD44C9" wp14:editId="2E449A0E">
                  <wp:extent cx="284927" cy="370332"/>
                  <wp:effectExtent l="0" t="0" r="127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446B81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Ashley Wong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446B81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211D900" wp14:editId="31BEC8B1">
                  <wp:extent cx="284927" cy="370332"/>
                  <wp:effectExtent l="0" t="0" r="1270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446B81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Emily Bushman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2015</w:t>
            </w:r>
          </w:p>
        </w:tc>
      </w:tr>
    </w:tbl>
    <w:p w:rsidR="00525AD1" w:rsidRPr="000D6839" w:rsidRDefault="00525AD1" w:rsidP="00525AD1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"/>
          <w:szCs w:val="2"/>
        </w:rPr>
      </w:pPr>
    </w:p>
    <w:p w:rsidR="00530E7F" w:rsidRPr="00530E7F" w:rsidRDefault="00530E7F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16"/>
          <w:szCs w:val="16"/>
        </w:rPr>
      </w:pPr>
    </w:p>
    <w:p w:rsidR="00525AD1" w:rsidRPr="006A5496" w:rsidRDefault="00525AD1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Computer Lab Management</w:t>
      </w:r>
    </w:p>
    <w:p w:rsidR="00541780" w:rsidRPr="00530E7F" w:rsidRDefault="00525AD1" w:rsidP="00A678A8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IET-Academic Technology Servic</w:t>
      </w:r>
      <w:r w:rsidRPr="00530E7F">
        <w:rPr>
          <w:rFonts w:ascii="Berkeley UC Davis Medium" w:hAnsi="Berkeley UC Davis Medium"/>
          <w:i/>
          <w:iCs/>
          <w:sz w:val="24"/>
          <w:szCs w:val="24"/>
        </w:rPr>
        <w:t>es</w:t>
      </w:r>
    </w:p>
    <w:sectPr w:rsidR="00541780" w:rsidRPr="00530E7F" w:rsidSect="00E849A6">
      <w:type w:val="continuous"/>
      <w:pgSz w:w="12240" w:h="15840"/>
      <w:pgMar w:top="2304" w:right="2016" w:bottom="1728" w:left="201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keley UC Davis Medium">
    <w:panose1 w:val="02090503050306020404"/>
    <w:charset w:val="00"/>
    <w:family w:val="roman"/>
    <w:pitch w:val="variable"/>
    <w:sig w:usb0="00000003" w:usb1="00000000" w:usb2="00000000" w:usb3="00000000" w:csb0="00000001" w:csb1="00000000"/>
  </w:font>
  <w:font w:name="Futura UC Davis Book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Futura UC Davis Light">
    <w:panose1 w:val="020B0402020204020303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UC Davis Medium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B81"/>
    <w:rsid w:val="000146E4"/>
    <w:rsid w:val="00036441"/>
    <w:rsid w:val="00046C10"/>
    <w:rsid w:val="0007327B"/>
    <w:rsid w:val="000A3FEA"/>
    <w:rsid w:val="000B1D4C"/>
    <w:rsid w:val="000D1034"/>
    <w:rsid w:val="000D2366"/>
    <w:rsid w:val="000D6839"/>
    <w:rsid w:val="000F196E"/>
    <w:rsid w:val="001706F2"/>
    <w:rsid w:val="00180BEC"/>
    <w:rsid w:val="001B0241"/>
    <w:rsid w:val="001D5853"/>
    <w:rsid w:val="002260B1"/>
    <w:rsid w:val="0025321A"/>
    <w:rsid w:val="00260661"/>
    <w:rsid w:val="00295706"/>
    <w:rsid w:val="002A282D"/>
    <w:rsid w:val="002C0BC6"/>
    <w:rsid w:val="003235FF"/>
    <w:rsid w:val="00334C6C"/>
    <w:rsid w:val="00432B85"/>
    <w:rsid w:val="00446B81"/>
    <w:rsid w:val="00525AD1"/>
    <w:rsid w:val="005305FF"/>
    <w:rsid w:val="00530E7F"/>
    <w:rsid w:val="00541780"/>
    <w:rsid w:val="005658FE"/>
    <w:rsid w:val="005F5B80"/>
    <w:rsid w:val="0063443E"/>
    <w:rsid w:val="00652F86"/>
    <w:rsid w:val="006759EE"/>
    <w:rsid w:val="00687052"/>
    <w:rsid w:val="00691979"/>
    <w:rsid w:val="006A5496"/>
    <w:rsid w:val="007075EA"/>
    <w:rsid w:val="00713088"/>
    <w:rsid w:val="00714C31"/>
    <w:rsid w:val="00731623"/>
    <w:rsid w:val="007447E1"/>
    <w:rsid w:val="0077691E"/>
    <w:rsid w:val="00780F97"/>
    <w:rsid w:val="007A7A26"/>
    <w:rsid w:val="007C1997"/>
    <w:rsid w:val="008D6A83"/>
    <w:rsid w:val="008F204B"/>
    <w:rsid w:val="00955E0B"/>
    <w:rsid w:val="0098327E"/>
    <w:rsid w:val="00993AE5"/>
    <w:rsid w:val="009C6473"/>
    <w:rsid w:val="00A10903"/>
    <w:rsid w:val="00A66D36"/>
    <w:rsid w:val="00A678A8"/>
    <w:rsid w:val="00A90B2C"/>
    <w:rsid w:val="00B07619"/>
    <w:rsid w:val="00B467CC"/>
    <w:rsid w:val="00B663B5"/>
    <w:rsid w:val="00BA5900"/>
    <w:rsid w:val="00C335BA"/>
    <w:rsid w:val="00C618C6"/>
    <w:rsid w:val="00CE0016"/>
    <w:rsid w:val="00D27221"/>
    <w:rsid w:val="00D30AF9"/>
    <w:rsid w:val="00D33E5B"/>
    <w:rsid w:val="00D36B86"/>
    <w:rsid w:val="00D44F29"/>
    <w:rsid w:val="00D82A19"/>
    <w:rsid w:val="00E1298A"/>
    <w:rsid w:val="00E42743"/>
    <w:rsid w:val="00E764C1"/>
    <w:rsid w:val="00E849A6"/>
    <w:rsid w:val="00ED6744"/>
    <w:rsid w:val="00F92153"/>
    <w:rsid w:val="00F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77B62A-BDC7-4B45-87D2-04B11DD2B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2A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4C31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27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722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5321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PlainTable4">
    <w:name w:val="Plain Table 4"/>
    <w:basedOn w:val="TableNormal"/>
    <w:uiPriority w:val="44"/>
    <w:rsid w:val="00180BE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80BE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0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HWS\CRCofQPlaqueProgram\res\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Template.dotm</Template>
  <TotalTime>1</TotalTime>
  <Pages>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Mussano</dc:creator>
  <cp:lastModifiedBy>Joseph Mussano</cp:lastModifiedBy>
  <cp:revision>1</cp:revision>
  <dcterms:created xsi:type="dcterms:W3CDTF">2018-03-19T22:31:00Z</dcterms:created>
  <dcterms:modified xsi:type="dcterms:W3CDTF">2018-03-19T22:32:00Z</dcterms:modified>
</cp:coreProperties>
</file>