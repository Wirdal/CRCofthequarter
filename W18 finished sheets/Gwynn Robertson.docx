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D4C" w:rsidRPr="009C6473" w:rsidRDefault="00A678A8" w:rsidP="008D6A83">
      <w:pPr>
        <w:pStyle w:val="NoSpacing"/>
        <w:rPr>
          <w:bCs/>
          <w:sz w:val="24"/>
          <w:szCs w:val="24"/>
        </w:rPr>
      </w:pPr>
      <w:r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1" locked="0" layoutInCell="1" allowOverlap="1" wp14:anchorId="69ABA35C" wp14:editId="78A6F71B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315200" cy="92445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C of Quarter Plaque Award-FINAL.em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244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7EF"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inline distT="0" distB="0" distL="0" distR="0" wp14:anchorId="3E8D049D" wp14:editId="42F6BE9F">
            <wp:extent cx="2212848" cy="2871216"/>
            <wp:effectExtent l="0" t="0" r="0" b="571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C" w:rsidRPr="009C6473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  <w:r>
        <w:rPr>
          <w:bCs/>
          <w:sz w:val="24"/>
          <w:szCs w:val="24"/>
        </w:rPr>
        <w:br w:type="column"/>
      </w:r>
    </w:p>
    <w:p w:rsidR="000B1D4C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Pr="009C6473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0B1D4C" w:rsidRPr="00A66D36" w:rsidRDefault="00F947EF" w:rsidP="009C6473">
      <w:pPr>
        <w:pStyle w:val="NoSpacing"/>
        <w:tabs>
          <w:tab w:val="left" w:pos="1440"/>
        </w:tabs>
        <w:rPr>
          <w:sz w:val="48"/>
          <w:szCs w:val="48"/>
        </w:rPr>
      </w:pPr>
      <w:r>
        <w:rPr>
          <w:rFonts w:ascii="Futura UC Davis Book" w:hAnsi="Futura UC Davis Book"/>
          <w:b/>
          <w:bCs/>
          <w:sz w:val="44"/>
          <w:szCs w:val="44"/>
        </w:rPr>
        <w:t>Gwynn Robertson</w:t>
      </w:r>
      <w:r w:rsidR="00713088">
        <w:rPr>
          <w:sz w:val="48"/>
          <w:szCs w:val="48"/>
        </w:rPr>
        <w:br/>
      </w:r>
      <w:r>
        <w:rPr>
          <w:rFonts w:ascii="Futura UC Davis Light" w:hAnsi="Futura UC Davis Light"/>
          <w:sz w:val="44"/>
          <w:szCs w:val="44"/>
        </w:rPr>
        <w:t>Winter 2018</w:t>
      </w: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P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F92153" w:rsidRPr="009C6473" w:rsidRDefault="00F9215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  <w:sectPr w:rsidR="000B1D4C" w:rsidSect="0063443E">
          <w:pgSz w:w="12240" w:h="15840"/>
          <w:pgMar w:top="2304" w:right="720" w:bottom="1728" w:left="2275" w:header="720" w:footer="720" w:gutter="0"/>
          <w:cols w:num="2" w:space="188" w:equalWidth="0">
            <w:col w:w="3888" w:space="188"/>
            <w:col w:w="5169"/>
          </w:cols>
          <w:docGrid w:linePitch="360"/>
        </w:sectPr>
      </w:pPr>
    </w:p>
    <w:p w:rsidR="00D27221" w:rsidRPr="006A5496" w:rsidRDefault="00F947EF" w:rsidP="00E849A6">
      <w:pPr>
        <w:pStyle w:val="NoSpacing"/>
        <w:tabs>
          <w:tab w:val="left" w:pos="1440"/>
        </w:tabs>
        <w:spacing w:line="800" w:lineRule="exact"/>
        <w:jc w:val="center"/>
        <w:rPr>
          <w:rFonts w:ascii="Berkeley UC Davis Medium" w:hAnsi="Berkeley UC Davis Medium" w:cstheme="majorBidi"/>
          <w:b/>
          <w:smallCaps/>
          <w:sz w:val="96"/>
          <w:szCs w:val="96"/>
        </w:rPr>
      </w:pPr>
      <w:r>
        <w:rPr>
          <w:rFonts w:ascii="Berkeley UC Davis Medium" w:hAnsi="Berkeley UC Davis Medium" w:cstheme="majorBidi"/>
          <w:b/>
          <w:smallCaps/>
          <w:sz w:val="96"/>
          <w:szCs w:val="96"/>
        </w:rPr>
        <w:t>Computer Room Consultant</w:t>
      </w:r>
    </w:p>
    <w:p w:rsidR="00D27221" w:rsidRPr="006A5496" w:rsidRDefault="000B1D4C" w:rsidP="00E849A6">
      <w:pPr>
        <w:pStyle w:val="NoSpacing"/>
        <w:tabs>
          <w:tab w:val="left" w:pos="1440"/>
        </w:tabs>
        <w:spacing w:line="576" w:lineRule="exact"/>
        <w:jc w:val="center"/>
        <w:rPr>
          <w:rFonts w:ascii="Berkeley UC Davis Medium" w:hAnsi="Berkeley UC Davis Medium" w:cstheme="majorBidi"/>
          <w:i/>
          <w:iCs/>
          <w:sz w:val="40"/>
          <w:szCs w:val="40"/>
        </w:rPr>
      </w:pPr>
      <w:proofErr w:type="gramStart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>of</w:t>
      </w:r>
      <w:proofErr w:type="gramEnd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 xml:space="preserve"> the </w:t>
      </w:r>
      <w:r w:rsidR="00F947EF">
        <w:rPr>
          <w:rFonts w:ascii="Berkeley UC Davis Medium" w:hAnsi="Berkeley UC Davis Medium" w:cstheme="majorBidi"/>
          <w:i/>
          <w:iCs/>
          <w:sz w:val="48"/>
          <w:szCs w:val="48"/>
        </w:rPr>
        <w:t>Quarter</w:t>
      </w:r>
    </w:p>
    <w:p w:rsidR="000B1D4C" w:rsidRPr="002A282D" w:rsidRDefault="00955E0B" w:rsidP="00955E0B">
      <w:pPr>
        <w:pStyle w:val="NoSpacing"/>
        <w:tabs>
          <w:tab w:val="left" w:pos="1440"/>
        </w:tabs>
        <w:spacing w:line="432" w:lineRule="exact"/>
        <w:jc w:val="center"/>
        <w:rPr>
          <w:rFonts w:ascii="Berkeley UC Davis Medium" w:hAnsi="Berkeley UC Davis Medium" w:cstheme="majorBidi"/>
          <w:sz w:val="36"/>
          <w:szCs w:val="36"/>
        </w:rPr>
      </w:pP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17AE3C7F" wp14:editId="1253897D">
            <wp:extent cx="236250" cy="10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ftTilde.em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 w:rsidR="00F947EF">
        <w:rPr>
          <w:rFonts w:ascii="Berkeley UC Davis Medium" w:hAnsi="Berkeley UC Davis Medium" w:cstheme="majorBidi"/>
          <w:smallCaps/>
          <w:sz w:val="36"/>
          <w:szCs w:val="36"/>
        </w:rPr>
        <w:t>Wellman/</w:t>
      </w:r>
      <w:proofErr w:type="spellStart"/>
      <w:r w:rsidR="00F947EF">
        <w:rPr>
          <w:rFonts w:ascii="Berkeley UC Davis Medium" w:hAnsi="Berkeley UC Davis Medium" w:cstheme="majorBidi"/>
          <w:smallCaps/>
          <w:sz w:val="36"/>
          <w:szCs w:val="36"/>
        </w:rPr>
        <w:t>SciLab</w:t>
      </w:r>
      <w:proofErr w:type="spellEnd"/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29CE407A" wp14:editId="688C4768">
            <wp:extent cx="225000" cy="10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ghtTilde.em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C6" w:rsidRDefault="00C618C6" w:rsidP="009C6473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4"/>
          <w:szCs w:val="24"/>
        </w:rPr>
      </w:pPr>
    </w:p>
    <w:p w:rsidR="00D27221" w:rsidRPr="00E849A6" w:rsidRDefault="00D27221" w:rsidP="009C6473">
      <w:pPr>
        <w:pStyle w:val="NoSpacing"/>
        <w:tabs>
          <w:tab w:val="left" w:pos="1440"/>
        </w:tabs>
        <w:jc w:val="center"/>
        <w:rPr>
          <w:sz w:val="20"/>
          <w:szCs w:val="20"/>
        </w:rPr>
      </w:pPr>
    </w:p>
    <w:tbl>
      <w:tblPr>
        <w:tblStyle w:val="TableGridLight"/>
        <w:tblW w:w="52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"/>
        <w:gridCol w:w="2215"/>
        <w:gridCol w:w="665"/>
        <w:gridCol w:w="2215"/>
        <w:gridCol w:w="665"/>
        <w:gridCol w:w="2215"/>
      </w:tblGrid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947EF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bookmarkStart w:id="0" w:name="_GoBack" w:colFirst="0" w:colLast="0"/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C6557C2" wp14:editId="76E45CFA">
                  <wp:extent cx="284927" cy="370332"/>
                  <wp:effectExtent l="0" t="0" r="127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947EF" w:rsidP="006A5496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Daniel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Lanci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947EF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3EB4057D" wp14:editId="1B43753D">
                  <wp:extent cx="284927" cy="370332"/>
                  <wp:effectExtent l="0" t="0" r="127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947EF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Vang</w:t>
            </w:r>
            <w:proofErr w:type="spellEnd"/>
            <w:r>
              <w:rPr>
                <w:rFonts w:ascii="Futura UC Davis Medium" w:hAnsi="Futura UC Davis Medium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Xiong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947EF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0BEE367" wp14:editId="1626CAC0">
                  <wp:extent cx="284927" cy="370332"/>
                  <wp:effectExtent l="0" t="0" r="127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947EF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Micah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Germano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2017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947EF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7446946" wp14:editId="46879A3D">
                  <wp:extent cx="284927" cy="370332"/>
                  <wp:effectExtent l="0" t="0" r="127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947EF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Teresa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Datar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947EF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004E20D" wp14:editId="366109A1">
                  <wp:extent cx="284927" cy="370332"/>
                  <wp:effectExtent l="0" t="0" r="127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947EF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Andie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Tonnu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947EF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A64DB4E" wp14:editId="3A3E32F4">
                  <wp:extent cx="284927" cy="370332"/>
                  <wp:effectExtent l="0" t="0" r="127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947EF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Andie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Tonnu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2016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947EF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C81124F" wp14:editId="7EA8652B">
                  <wp:extent cx="284927" cy="370332"/>
                  <wp:effectExtent l="0" t="0" r="127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947EF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Ling Yee Wong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947EF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4991538A" wp14:editId="673EBA5C">
                  <wp:extent cx="284927" cy="370332"/>
                  <wp:effectExtent l="0" t="0" r="127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947EF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F947EF">
              <w:rPr>
                <w:rFonts w:ascii="Futura UC Davis Medium" w:hAnsi="Futura UC Davis Medium"/>
                <w:sz w:val="21"/>
                <w:szCs w:val="21"/>
              </w:rPr>
              <w:t>Keke</w:t>
            </w:r>
            <w:proofErr w:type="spellEnd"/>
            <w:r w:rsidRPr="00F947EF">
              <w:rPr>
                <w:rFonts w:ascii="Futura UC Davis Medium" w:hAnsi="Futura UC Davis Medium"/>
                <w:sz w:val="21"/>
                <w:szCs w:val="21"/>
              </w:rPr>
              <w:t xml:space="preserve"> Orozco-Carpenter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947EF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BA3CD5C" wp14:editId="460A16F1">
                  <wp:extent cx="284927" cy="370332"/>
                  <wp:effectExtent l="0" t="0" r="127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947EF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Ling Yee Wong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2015</w:t>
            </w:r>
          </w:p>
        </w:tc>
      </w:tr>
      <w:bookmarkEnd w:id="0"/>
    </w:tbl>
    <w:p w:rsidR="00525AD1" w:rsidRPr="000D6839" w:rsidRDefault="00525AD1" w:rsidP="00525AD1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"/>
          <w:szCs w:val="2"/>
        </w:rPr>
      </w:pPr>
    </w:p>
    <w:p w:rsidR="00530E7F" w:rsidRPr="00530E7F" w:rsidRDefault="00530E7F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16"/>
          <w:szCs w:val="16"/>
        </w:rPr>
      </w:pPr>
    </w:p>
    <w:p w:rsidR="00525AD1" w:rsidRPr="006A5496" w:rsidRDefault="00525AD1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Computer Lab Management</w:t>
      </w:r>
    </w:p>
    <w:p w:rsidR="00541780" w:rsidRPr="00530E7F" w:rsidRDefault="00525AD1" w:rsidP="00A678A8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IET-Academic Technology Servic</w:t>
      </w:r>
      <w:r w:rsidRPr="00530E7F">
        <w:rPr>
          <w:rFonts w:ascii="Berkeley UC Davis Medium" w:hAnsi="Berkeley UC Davis Medium"/>
          <w:i/>
          <w:iCs/>
          <w:sz w:val="24"/>
          <w:szCs w:val="24"/>
        </w:rPr>
        <w:t>es</w:t>
      </w:r>
    </w:p>
    <w:sectPr w:rsidR="00541780" w:rsidRPr="00530E7F" w:rsidSect="00E849A6">
      <w:type w:val="continuous"/>
      <w:pgSz w:w="12240" w:h="15840"/>
      <w:pgMar w:top="2304" w:right="2016" w:bottom="1728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keley UC Davis Medium">
    <w:panose1 w:val="02090503050306020404"/>
    <w:charset w:val="00"/>
    <w:family w:val="roman"/>
    <w:pitch w:val="variable"/>
    <w:sig w:usb0="00000003" w:usb1="00000000" w:usb2="00000000" w:usb3="00000000" w:csb0="00000001" w:csb1="00000000"/>
  </w:font>
  <w:font w:name="Futura UC Davis Book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Futura UC Davis Light">
    <w:panose1 w:val="020B0402020204020303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UC Davis Medium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7EF"/>
    <w:rsid w:val="000146E4"/>
    <w:rsid w:val="00036441"/>
    <w:rsid w:val="00046C10"/>
    <w:rsid w:val="0007327B"/>
    <w:rsid w:val="000A3FEA"/>
    <w:rsid w:val="000B1D4C"/>
    <w:rsid w:val="000D1034"/>
    <w:rsid w:val="000D2366"/>
    <w:rsid w:val="000D6839"/>
    <w:rsid w:val="000F196E"/>
    <w:rsid w:val="001706F2"/>
    <w:rsid w:val="00180BEC"/>
    <w:rsid w:val="001B0241"/>
    <w:rsid w:val="001D5853"/>
    <w:rsid w:val="002260B1"/>
    <w:rsid w:val="0025321A"/>
    <w:rsid w:val="00260661"/>
    <w:rsid w:val="00295706"/>
    <w:rsid w:val="002A282D"/>
    <w:rsid w:val="002C0BC6"/>
    <w:rsid w:val="003235FF"/>
    <w:rsid w:val="00334C6C"/>
    <w:rsid w:val="00432B85"/>
    <w:rsid w:val="00525AD1"/>
    <w:rsid w:val="005305FF"/>
    <w:rsid w:val="00530E7F"/>
    <w:rsid w:val="00541780"/>
    <w:rsid w:val="005658FE"/>
    <w:rsid w:val="005F5B80"/>
    <w:rsid w:val="0063443E"/>
    <w:rsid w:val="00652F86"/>
    <w:rsid w:val="006759EE"/>
    <w:rsid w:val="00687052"/>
    <w:rsid w:val="00691979"/>
    <w:rsid w:val="006A5496"/>
    <w:rsid w:val="007075EA"/>
    <w:rsid w:val="00713088"/>
    <w:rsid w:val="00714C31"/>
    <w:rsid w:val="00731623"/>
    <w:rsid w:val="007447E1"/>
    <w:rsid w:val="0077691E"/>
    <w:rsid w:val="00780F97"/>
    <w:rsid w:val="007A7A26"/>
    <w:rsid w:val="007C1997"/>
    <w:rsid w:val="008D6A83"/>
    <w:rsid w:val="008F204B"/>
    <w:rsid w:val="00955E0B"/>
    <w:rsid w:val="0098327E"/>
    <w:rsid w:val="00993AE5"/>
    <w:rsid w:val="009C6473"/>
    <w:rsid w:val="00A10903"/>
    <w:rsid w:val="00A66D36"/>
    <w:rsid w:val="00A678A8"/>
    <w:rsid w:val="00A90B2C"/>
    <w:rsid w:val="00B07619"/>
    <w:rsid w:val="00B467CC"/>
    <w:rsid w:val="00B663B5"/>
    <w:rsid w:val="00BA5900"/>
    <w:rsid w:val="00C335BA"/>
    <w:rsid w:val="00C618C6"/>
    <w:rsid w:val="00CE0016"/>
    <w:rsid w:val="00D27221"/>
    <w:rsid w:val="00D30AF9"/>
    <w:rsid w:val="00D33E5B"/>
    <w:rsid w:val="00D36B86"/>
    <w:rsid w:val="00D44F29"/>
    <w:rsid w:val="00D82A19"/>
    <w:rsid w:val="00E1298A"/>
    <w:rsid w:val="00E42743"/>
    <w:rsid w:val="00E764C1"/>
    <w:rsid w:val="00E849A6"/>
    <w:rsid w:val="00ED6744"/>
    <w:rsid w:val="00F92153"/>
    <w:rsid w:val="00F947EF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3BE07AE-B705-40E3-A8FD-4D42714D7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4C31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27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72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5321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4">
    <w:name w:val="Plain Table 4"/>
    <w:basedOn w:val="TableNormal"/>
    <w:uiPriority w:val="44"/>
    <w:rsid w:val="00180B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80BE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HWS\CRCofQPlaqueProgram\res\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Template.dotm</Template>
  <TotalTime>0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Mussano</dc:creator>
  <cp:lastModifiedBy>Joseph Mussano</cp:lastModifiedBy>
  <cp:revision>1</cp:revision>
  <dcterms:created xsi:type="dcterms:W3CDTF">2018-03-19T22:33:00Z</dcterms:created>
  <dcterms:modified xsi:type="dcterms:W3CDTF">2018-03-19T22:33:00Z</dcterms:modified>
</cp:coreProperties>
</file>