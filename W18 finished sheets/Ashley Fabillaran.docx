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D4C" w:rsidRPr="009C6473" w:rsidRDefault="00A678A8" w:rsidP="008D6A83">
      <w:pPr>
        <w:pStyle w:val="NoSpacing"/>
        <w:rPr>
          <w:bCs/>
          <w:sz w:val="24"/>
          <w:szCs w:val="24"/>
        </w:rPr>
      </w:pPr>
      <w:bookmarkStart w:id="0" w:name="_GoBack"/>
      <w:bookmarkEnd w:id="0"/>
      <w:r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anchor distT="0" distB="0" distL="114300" distR="114300" simplePos="0" relativeHeight="251658240" behindDoc="1" locked="0" layoutInCell="1" allowOverlap="1" wp14:anchorId="69ABA35C" wp14:editId="78A6F71B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315200" cy="924458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C of Quarter Plaque Award-FINAL.em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74">
        <w:rPr>
          <w:rFonts w:ascii="Berkeley UC Davis Medium" w:hAnsi="Berkeley UC Davis Medium"/>
          <w:i/>
          <w:iCs/>
          <w:noProof/>
          <w:sz w:val="24"/>
          <w:szCs w:val="24"/>
          <w:lang w:eastAsia="zh-CN"/>
        </w:rPr>
        <w:drawing>
          <wp:inline distT="0" distB="0" distL="0" distR="0" wp14:anchorId="67312EF3" wp14:editId="64E3019B">
            <wp:extent cx="2212848" cy="2871216"/>
            <wp:effectExtent l="0" t="0" r="0" b="571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D4C" w:rsidRPr="009C6473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  <w:r>
        <w:rPr>
          <w:bCs/>
          <w:sz w:val="24"/>
          <w:szCs w:val="24"/>
        </w:rPr>
        <w:br w:type="column"/>
      </w:r>
    </w:p>
    <w:p w:rsidR="000B1D4C" w:rsidRDefault="000B1D4C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295706" w:rsidRPr="009C6473" w:rsidRDefault="00295706" w:rsidP="009C6473">
      <w:pPr>
        <w:pStyle w:val="NoSpacing"/>
        <w:tabs>
          <w:tab w:val="left" w:pos="1440"/>
        </w:tabs>
        <w:outlineLvl w:val="0"/>
        <w:rPr>
          <w:bCs/>
          <w:sz w:val="24"/>
          <w:szCs w:val="24"/>
        </w:rPr>
      </w:pPr>
    </w:p>
    <w:p w:rsidR="000B1D4C" w:rsidRPr="00A66D36" w:rsidRDefault="00FF1174" w:rsidP="009C6473">
      <w:pPr>
        <w:pStyle w:val="NoSpacing"/>
        <w:tabs>
          <w:tab w:val="left" w:pos="1440"/>
        </w:tabs>
        <w:rPr>
          <w:sz w:val="48"/>
          <w:szCs w:val="48"/>
        </w:rPr>
      </w:pPr>
      <w:r>
        <w:rPr>
          <w:rFonts w:ascii="Futura UC Davis Book" w:hAnsi="Futura UC Davis Book"/>
          <w:b/>
          <w:bCs/>
          <w:sz w:val="44"/>
          <w:szCs w:val="44"/>
        </w:rPr>
        <w:t xml:space="preserve">Ashley </w:t>
      </w:r>
      <w:proofErr w:type="spellStart"/>
      <w:r>
        <w:rPr>
          <w:rFonts w:ascii="Futura UC Davis Book" w:hAnsi="Futura UC Davis Book"/>
          <w:b/>
          <w:bCs/>
          <w:sz w:val="44"/>
          <w:szCs w:val="44"/>
        </w:rPr>
        <w:t>Fabillaran</w:t>
      </w:r>
      <w:proofErr w:type="spellEnd"/>
      <w:r w:rsidR="00713088">
        <w:rPr>
          <w:sz w:val="48"/>
          <w:szCs w:val="48"/>
        </w:rPr>
        <w:br/>
      </w:r>
      <w:r>
        <w:rPr>
          <w:rFonts w:ascii="Futura UC Davis Light" w:hAnsi="Futura UC Davis Light"/>
          <w:sz w:val="44"/>
          <w:szCs w:val="44"/>
        </w:rPr>
        <w:t>Winter 2018</w:t>
      </w: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Pr="009C6473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9C6473" w:rsidRPr="009C6473" w:rsidRDefault="009C647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F92153" w:rsidRPr="009C6473" w:rsidRDefault="00F92153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</w:pPr>
    </w:p>
    <w:p w:rsidR="000B1D4C" w:rsidRDefault="000B1D4C" w:rsidP="009C6473">
      <w:pPr>
        <w:pStyle w:val="NoSpacing"/>
        <w:tabs>
          <w:tab w:val="left" w:pos="1440"/>
        </w:tabs>
        <w:rPr>
          <w:sz w:val="24"/>
          <w:szCs w:val="24"/>
        </w:rPr>
        <w:sectPr w:rsidR="000B1D4C" w:rsidSect="0063443E">
          <w:pgSz w:w="12240" w:h="15840"/>
          <w:pgMar w:top="2304" w:right="720" w:bottom="1728" w:left="2275" w:header="720" w:footer="720" w:gutter="0"/>
          <w:cols w:num="2" w:space="188" w:equalWidth="0">
            <w:col w:w="3888" w:space="188"/>
            <w:col w:w="5169"/>
          </w:cols>
          <w:docGrid w:linePitch="360"/>
        </w:sectPr>
      </w:pPr>
    </w:p>
    <w:p w:rsidR="00D27221" w:rsidRPr="006A5496" w:rsidRDefault="00FF1174" w:rsidP="00E849A6">
      <w:pPr>
        <w:pStyle w:val="NoSpacing"/>
        <w:tabs>
          <w:tab w:val="left" w:pos="1440"/>
        </w:tabs>
        <w:spacing w:line="800" w:lineRule="exact"/>
        <w:jc w:val="center"/>
        <w:rPr>
          <w:rFonts w:ascii="Berkeley UC Davis Medium" w:hAnsi="Berkeley UC Davis Medium" w:cstheme="majorBidi"/>
          <w:b/>
          <w:smallCaps/>
          <w:sz w:val="96"/>
          <w:szCs w:val="96"/>
        </w:rPr>
      </w:pPr>
      <w:r>
        <w:rPr>
          <w:rFonts w:ascii="Berkeley UC Davis Medium" w:hAnsi="Berkeley UC Davis Medium" w:cstheme="majorBidi"/>
          <w:b/>
          <w:smallCaps/>
          <w:sz w:val="96"/>
          <w:szCs w:val="96"/>
        </w:rPr>
        <w:t>Admin Support Employee</w:t>
      </w:r>
    </w:p>
    <w:p w:rsidR="00D27221" w:rsidRPr="006A5496" w:rsidRDefault="000B1D4C" w:rsidP="00E849A6">
      <w:pPr>
        <w:pStyle w:val="NoSpacing"/>
        <w:tabs>
          <w:tab w:val="left" w:pos="1440"/>
        </w:tabs>
        <w:spacing w:line="576" w:lineRule="exact"/>
        <w:jc w:val="center"/>
        <w:rPr>
          <w:rFonts w:ascii="Berkeley UC Davis Medium" w:hAnsi="Berkeley UC Davis Medium" w:cstheme="majorBidi"/>
          <w:i/>
          <w:iCs/>
          <w:sz w:val="40"/>
          <w:szCs w:val="40"/>
        </w:rPr>
      </w:pPr>
      <w:proofErr w:type="gramStart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>of</w:t>
      </w:r>
      <w:proofErr w:type="gramEnd"/>
      <w:r w:rsidRPr="006A5496">
        <w:rPr>
          <w:rFonts w:ascii="Berkeley UC Davis Medium" w:hAnsi="Berkeley UC Davis Medium" w:cstheme="majorBidi"/>
          <w:i/>
          <w:iCs/>
          <w:sz w:val="40"/>
          <w:szCs w:val="40"/>
        </w:rPr>
        <w:t xml:space="preserve"> the </w:t>
      </w:r>
      <w:r w:rsidR="00FF1174">
        <w:rPr>
          <w:rFonts w:ascii="Berkeley UC Davis Medium" w:hAnsi="Berkeley UC Davis Medium" w:cstheme="majorBidi"/>
          <w:i/>
          <w:iCs/>
          <w:sz w:val="48"/>
          <w:szCs w:val="48"/>
        </w:rPr>
        <w:t>Quarter</w:t>
      </w:r>
    </w:p>
    <w:p w:rsidR="000B1D4C" w:rsidRPr="002A282D" w:rsidRDefault="00955E0B" w:rsidP="00955E0B">
      <w:pPr>
        <w:pStyle w:val="NoSpacing"/>
        <w:tabs>
          <w:tab w:val="left" w:pos="1440"/>
        </w:tabs>
        <w:spacing w:line="432" w:lineRule="exact"/>
        <w:jc w:val="center"/>
        <w:rPr>
          <w:rFonts w:ascii="Berkeley UC Davis Medium" w:hAnsi="Berkeley UC Davis Medium" w:cstheme="majorBidi"/>
          <w:sz w:val="36"/>
          <w:szCs w:val="36"/>
        </w:rPr>
      </w:pP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17AE3C7F" wp14:editId="1253897D">
            <wp:extent cx="236250" cy="10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ftTilde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 w:rsidR="00FF1174">
        <w:rPr>
          <w:rFonts w:ascii="Berkeley UC Davis Medium" w:hAnsi="Berkeley UC Davis Medium" w:cstheme="majorBidi"/>
          <w:smallCaps/>
          <w:sz w:val="36"/>
          <w:szCs w:val="36"/>
        </w:rPr>
        <w:t>Admin</w:t>
      </w:r>
      <w:r>
        <w:rPr>
          <w:rFonts w:ascii="Berkeley UC Davis Medium" w:hAnsi="Berkeley UC Davis Medium" w:cstheme="majorBidi"/>
          <w:sz w:val="36"/>
          <w:szCs w:val="36"/>
        </w:rPr>
        <w:t xml:space="preserve"> </w:t>
      </w:r>
      <w:r>
        <w:rPr>
          <w:rFonts w:ascii="Berkeley UC Davis Medium" w:hAnsi="Berkeley UC Davis Medium" w:cstheme="majorBidi"/>
          <w:noProof/>
          <w:sz w:val="36"/>
          <w:szCs w:val="36"/>
          <w:lang w:eastAsia="zh-CN"/>
        </w:rPr>
        <w:drawing>
          <wp:inline distT="0" distB="0" distL="0" distR="0" wp14:anchorId="29CE407A" wp14:editId="688C4768">
            <wp:extent cx="225000" cy="10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ghtTilde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0" cy="1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C6" w:rsidRDefault="00C618C6" w:rsidP="009C6473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4"/>
          <w:szCs w:val="24"/>
        </w:rPr>
      </w:pPr>
    </w:p>
    <w:p w:rsidR="00D27221" w:rsidRPr="00E849A6" w:rsidRDefault="00D27221" w:rsidP="009C6473">
      <w:pPr>
        <w:pStyle w:val="NoSpacing"/>
        <w:tabs>
          <w:tab w:val="left" w:pos="1440"/>
        </w:tabs>
        <w:jc w:val="center"/>
        <w:rPr>
          <w:sz w:val="20"/>
          <w:szCs w:val="20"/>
        </w:rPr>
      </w:pPr>
    </w:p>
    <w:tbl>
      <w:tblPr>
        <w:tblStyle w:val="TableGridLight"/>
        <w:tblW w:w="52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"/>
        <w:gridCol w:w="2215"/>
        <w:gridCol w:w="665"/>
        <w:gridCol w:w="2215"/>
        <w:gridCol w:w="665"/>
        <w:gridCol w:w="2215"/>
      </w:tblGrid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A8CE289" wp14:editId="09DB93F7">
                  <wp:extent cx="284927" cy="370332"/>
                  <wp:effectExtent l="0" t="0" r="127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 w:rsidP="006A5496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Emily Hurry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17E578B" wp14:editId="46F167FB">
                  <wp:extent cx="284927" cy="370332"/>
                  <wp:effectExtent l="0" t="0" r="1270" b="0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Nur</w:t>
            </w:r>
            <w:proofErr w:type="spellEnd"/>
            <w:r>
              <w:rPr>
                <w:rFonts w:ascii="Futura UC Davis Medium" w:hAnsi="Futura UC Davis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Sattar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2017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8FCFD35" wp14:editId="1C8ADDD5">
                  <wp:extent cx="284927" cy="370332"/>
                  <wp:effectExtent l="0" t="0" r="127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Juliana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Lamera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2017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E680102" wp14:editId="76FB96E5">
                  <wp:extent cx="284927" cy="370332"/>
                  <wp:effectExtent l="0" t="0" r="1270" b="0"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Cat Castillo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953382" wp14:editId="67E5D65E">
                  <wp:extent cx="284927" cy="370332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Teresa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Datar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2016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4F30099" wp14:editId="196ABF68">
                  <wp:extent cx="284927" cy="370332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Fatima Barron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2016</w:t>
            </w:r>
          </w:p>
        </w:tc>
      </w:tr>
      <w:tr w:rsidR="00525AD1" w:rsidRPr="00B663B5" w:rsidTr="000D2366"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4E2DFB03" wp14:editId="55038D76">
                  <wp:extent cx="284927" cy="370332"/>
                  <wp:effectExtent l="0" t="0" r="127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 xml:space="preserve">Alexis </w:t>
            </w:r>
            <w:proofErr w:type="spellStart"/>
            <w:r>
              <w:rPr>
                <w:rFonts w:ascii="Futura UC Davis Medium" w:hAnsi="Futura UC Davis Medium"/>
                <w:sz w:val="24"/>
                <w:szCs w:val="24"/>
              </w:rPr>
              <w:t>Caligiuri</w:t>
            </w:r>
            <w:proofErr w:type="spellEnd"/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Fall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8FBE6B3" wp14:editId="42CE1A59">
                  <wp:extent cx="284927" cy="370332"/>
                  <wp:effectExtent l="0" t="0" r="127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Thao Nguyen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Spring 2015</w:t>
            </w:r>
          </w:p>
        </w:tc>
        <w:tc>
          <w:tcPr>
            <w:tcW w:w="375" w:type="pct"/>
            <w:tcMar>
              <w:left w:w="0" w:type="dxa"/>
              <w:bottom w:w="144" w:type="dxa"/>
              <w:right w:w="0" w:type="dxa"/>
            </w:tcMar>
          </w:tcPr>
          <w:p w:rsidR="00525AD1" w:rsidRPr="00993AE5" w:rsidRDefault="00FF1174" w:rsidP="000F196E">
            <w:pPr>
              <w:pStyle w:val="NoSpacing"/>
              <w:jc w:val="center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Berkeley UC Davis Medium" w:hAnsi="Berkeley UC Davis Medium"/>
                <w:i/>
                <w:iCs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7CBDA03" wp14:editId="027771AC">
                  <wp:extent cx="284927" cy="370332"/>
                  <wp:effectExtent l="0" t="0" r="127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27" cy="37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Mar>
              <w:left w:w="0" w:type="dxa"/>
              <w:bottom w:w="144" w:type="dxa"/>
              <w:right w:w="0" w:type="dxa"/>
            </w:tcMar>
            <w:hideMark/>
          </w:tcPr>
          <w:p w:rsidR="00525AD1" w:rsidRPr="00993AE5" w:rsidRDefault="00FF1174">
            <w:pPr>
              <w:pStyle w:val="NoSpacing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Futura UC Davis Medium" w:hAnsi="Futura UC Davis Medium"/>
                <w:sz w:val="24"/>
                <w:szCs w:val="24"/>
              </w:rPr>
              <w:t>Teresa Leon</w:t>
            </w:r>
            <w:r w:rsidR="00713088" w:rsidRPr="00993AE5">
              <w:rPr>
                <w:rFonts w:ascii="Arial Narrow" w:hAnsi="Arial Narrow"/>
                <w:sz w:val="24"/>
                <w:szCs w:val="24"/>
              </w:rPr>
              <w:br/>
            </w:r>
            <w:r>
              <w:rPr>
                <w:rFonts w:ascii="Futura UC Davis Light" w:hAnsi="Futura UC Davis Light"/>
                <w:sz w:val="24"/>
                <w:szCs w:val="24"/>
              </w:rPr>
              <w:t>Winter 2015</w:t>
            </w:r>
          </w:p>
        </w:tc>
      </w:tr>
    </w:tbl>
    <w:p w:rsidR="00525AD1" w:rsidRPr="000D6839" w:rsidRDefault="00525AD1" w:rsidP="00525AD1">
      <w:pPr>
        <w:pStyle w:val="NoSpacing"/>
        <w:pBdr>
          <w:bottom w:val="single" w:sz="6" w:space="1" w:color="auto"/>
        </w:pBdr>
        <w:tabs>
          <w:tab w:val="left" w:pos="1440"/>
        </w:tabs>
        <w:jc w:val="center"/>
        <w:rPr>
          <w:sz w:val="2"/>
          <w:szCs w:val="2"/>
        </w:rPr>
      </w:pPr>
    </w:p>
    <w:p w:rsidR="00530E7F" w:rsidRPr="00530E7F" w:rsidRDefault="00530E7F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16"/>
          <w:szCs w:val="16"/>
        </w:rPr>
      </w:pPr>
    </w:p>
    <w:p w:rsidR="00525AD1" w:rsidRPr="006A5496" w:rsidRDefault="00525AD1" w:rsidP="00525AD1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Computer Lab Management</w:t>
      </w:r>
    </w:p>
    <w:p w:rsidR="00541780" w:rsidRPr="00530E7F" w:rsidRDefault="00525AD1" w:rsidP="00A678A8">
      <w:pPr>
        <w:pStyle w:val="NoSpacing"/>
        <w:tabs>
          <w:tab w:val="left" w:pos="1440"/>
        </w:tabs>
        <w:jc w:val="center"/>
        <w:rPr>
          <w:rFonts w:ascii="Berkeley UC Davis Medium" w:hAnsi="Berkeley UC Davis Medium"/>
          <w:i/>
          <w:iCs/>
          <w:sz w:val="24"/>
          <w:szCs w:val="24"/>
        </w:rPr>
      </w:pPr>
      <w:r w:rsidRPr="006A5496">
        <w:rPr>
          <w:rFonts w:ascii="Berkeley UC Davis Medium" w:hAnsi="Berkeley UC Davis Medium"/>
          <w:i/>
          <w:iCs/>
          <w:sz w:val="24"/>
          <w:szCs w:val="24"/>
        </w:rPr>
        <w:t>IET-Academic Technology Servic</w:t>
      </w:r>
      <w:r w:rsidRPr="00530E7F">
        <w:rPr>
          <w:rFonts w:ascii="Berkeley UC Davis Medium" w:hAnsi="Berkeley UC Davis Medium"/>
          <w:i/>
          <w:iCs/>
          <w:sz w:val="24"/>
          <w:szCs w:val="24"/>
        </w:rPr>
        <w:t>es</w:t>
      </w:r>
    </w:p>
    <w:sectPr w:rsidR="00541780" w:rsidRPr="00530E7F" w:rsidSect="00E849A6">
      <w:type w:val="continuous"/>
      <w:pgSz w:w="12240" w:h="15840"/>
      <w:pgMar w:top="2304" w:right="2016" w:bottom="1728" w:left="201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keley UC Davis Medium">
    <w:panose1 w:val="02090503050306020404"/>
    <w:charset w:val="00"/>
    <w:family w:val="roman"/>
    <w:pitch w:val="variable"/>
    <w:sig w:usb0="00000003" w:usb1="00000000" w:usb2="00000000" w:usb3="00000000" w:csb0="00000001" w:csb1="00000000"/>
  </w:font>
  <w:font w:name="Futura UC Davis Book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Futura UC Davis Light">
    <w:panose1 w:val="020B0402020204020303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Futura UC Davis Medium">
    <w:panose1 w:val="020B05020202040203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174"/>
    <w:rsid w:val="000146E4"/>
    <w:rsid w:val="00036441"/>
    <w:rsid w:val="00046C10"/>
    <w:rsid w:val="0007327B"/>
    <w:rsid w:val="000A3FEA"/>
    <w:rsid w:val="000B1D4C"/>
    <w:rsid w:val="000D1034"/>
    <w:rsid w:val="000D2366"/>
    <w:rsid w:val="000D6839"/>
    <w:rsid w:val="000F196E"/>
    <w:rsid w:val="001706F2"/>
    <w:rsid w:val="00180BEC"/>
    <w:rsid w:val="001B0241"/>
    <w:rsid w:val="001D5853"/>
    <w:rsid w:val="002260B1"/>
    <w:rsid w:val="0025321A"/>
    <w:rsid w:val="00260661"/>
    <w:rsid w:val="00295706"/>
    <w:rsid w:val="002A282D"/>
    <w:rsid w:val="002C0BC6"/>
    <w:rsid w:val="003235FF"/>
    <w:rsid w:val="00334C6C"/>
    <w:rsid w:val="00432B85"/>
    <w:rsid w:val="00525AD1"/>
    <w:rsid w:val="005305FF"/>
    <w:rsid w:val="00530E7F"/>
    <w:rsid w:val="00541780"/>
    <w:rsid w:val="005658FE"/>
    <w:rsid w:val="005F5B80"/>
    <w:rsid w:val="0063443E"/>
    <w:rsid w:val="00652F86"/>
    <w:rsid w:val="006759EE"/>
    <w:rsid w:val="00687052"/>
    <w:rsid w:val="00691979"/>
    <w:rsid w:val="006A5496"/>
    <w:rsid w:val="007075EA"/>
    <w:rsid w:val="00713088"/>
    <w:rsid w:val="00714C31"/>
    <w:rsid w:val="00731623"/>
    <w:rsid w:val="007447E1"/>
    <w:rsid w:val="0077691E"/>
    <w:rsid w:val="00780F97"/>
    <w:rsid w:val="007A7A26"/>
    <w:rsid w:val="007C1997"/>
    <w:rsid w:val="008D6A83"/>
    <w:rsid w:val="008F204B"/>
    <w:rsid w:val="00955E0B"/>
    <w:rsid w:val="0098327E"/>
    <w:rsid w:val="00993AE5"/>
    <w:rsid w:val="009C6473"/>
    <w:rsid w:val="00A10903"/>
    <w:rsid w:val="00A66D36"/>
    <w:rsid w:val="00A678A8"/>
    <w:rsid w:val="00A90B2C"/>
    <w:rsid w:val="00B07619"/>
    <w:rsid w:val="00B467CC"/>
    <w:rsid w:val="00B663B5"/>
    <w:rsid w:val="00BA5900"/>
    <w:rsid w:val="00C335BA"/>
    <w:rsid w:val="00C618C6"/>
    <w:rsid w:val="00CE0016"/>
    <w:rsid w:val="00D27221"/>
    <w:rsid w:val="00D30AF9"/>
    <w:rsid w:val="00D33E5B"/>
    <w:rsid w:val="00D36B86"/>
    <w:rsid w:val="00D44F29"/>
    <w:rsid w:val="00D82A19"/>
    <w:rsid w:val="00E1298A"/>
    <w:rsid w:val="00E42743"/>
    <w:rsid w:val="00E764C1"/>
    <w:rsid w:val="00E849A6"/>
    <w:rsid w:val="00ED6744"/>
    <w:rsid w:val="00F92153"/>
    <w:rsid w:val="00FF1174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8D24248-E21F-440E-B737-78A07242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2A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14C31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D27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722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53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4">
    <w:name w:val="Plain Table 4"/>
    <w:basedOn w:val="TableNormal"/>
    <w:uiPriority w:val="44"/>
    <w:rsid w:val="00180BE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180BE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HWS\CRCofQPlaqueProgram\res\Template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Template.dotm</Template>
  <TotalTime>0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Mussano</dc:creator>
  <cp:lastModifiedBy>Joseph Mussano</cp:lastModifiedBy>
  <cp:revision>1</cp:revision>
  <dcterms:created xsi:type="dcterms:W3CDTF">2018-03-19T22:24:00Z</dcterms:created>
  <dcterms:modified xsi:type="dcterms:W3CDTF">2018-03-19T22:24:00Z</dcterms:modified>
</cp:coreProperties>
</file>